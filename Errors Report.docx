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8965" w14:textId="77777777" w:rsidR="00893C39" w:rsidRPr="009766CF" w:rsidRDefault="00893C39" w:rsidP="0009289C">
      <w:pPr>
        <w:rPr>
          <w:rFonts w:ascii="Courier" w:hAnsi="Courier" w:cs="Courier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BDD6EE" w:themeColor="accent1" w:themeTint="66"/>
          <w:left w:val="single" w:sz="4" w:space="0" w:color="BDD6EE" w:themeColor="accent1" w:themeTint="66"/>
          <w:bottom w:val="single" w:sz="4" w:space="0" w:color="BDD6EE" w:themeColor="accent1" w:themeTint="66"/>
          <w:right w:val="single" w:sz="4" w:space="0" w:color="BDD6EE" w:themeColor="accent1" w:themeTint="66"/>
          <w:insideH w:val="single" w:sz="4" w:space="0" w:color="BDD6EE" w:themeColor="accent1" w:themeTint="66"/>
          <w:insideV w:val="single" w:sz="4" w:space="0" w:color="BDD6EE" w:themeColor="accent1" w:themeTint="66"/>
        </w:tblBorders>
        <w:tblLook w:val="04A0" w:firstRow="1" w:lastRow="0" w:firstColumn="1" w:lastColumn="0" w:noHBand="0" w:noVBand="1"/>
      </w:tblPr>
      <w:tblGrid>
        <w:gridCol w:w="551"/>
        <w:gridCol w:w="1474"/>
        <w:gridCol w:w="2495"/>
        <w:gridCol w:w="4110"/>
      </w:tblGrid>
      <w:tr w:rsidR="00D828D0" w:rsidRPr="009766CF" w14:paraId="3F090970" w14:textId="77777777" w:rsidTr="00503952">
        <w:trPr>
          <w:jc w:val="center"/>
        </w:trPr>
        <w:tc>
          <w:tcPr>
            <w:tcW w:w="551" w:type="dxa"/>
          </w:tcPr>
          <w:p w14:paraId="6F59A308" w14:textId="77777777" w:rsidR="00D828D0" w:rsidRDefault="00D828D0" w:rsidP="00D828D0">
            <w:pPr>
              <w:pStyle w:val="ListParagraph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#</w:t>
            </w:r>
          </w:p>
        </w:tc>
        <w:tc>
          <w:tcPr>
            <w:tcW w:w="1474" w:type="dxa"/>
            <w:vAlign w:val="center"/>
          </w:tcPr>
          <w:p w14:paraId="5CD064B6" w14:textId="77777777" w:rsidR="00D828D0" w:rsidRPr="009766CF" w:rsidRDefault="00D828D0" w:rsidP="00503952">
            <w:pPr>
              <w:pStyle w:val="ListParagraph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Device</w:t>
            </w:r>
          </w:p>
        </w:tc>
        <w:tc>
          <w:tcPr>
            <w:tcW w:w="2495" w:type="dxa"/>
            <w:vAlign w:val="center"/>
          </w:tcPr>
          <w:p w14:paraId="41B48F3B" w14:textId="77777777" w:rsidR="00D828D0" w:rsidRPr="009766CF" w:rsidRDefault="00D828D0" w:rsidP="00503952">
            <w:pPr>
              <w:pStyle w:val="ListParagraph"/>
              <w:jc w:val="center"/>
              <w:rPr>
                <w:rFonts w:cstheme="minorHAnsi"/>
                <w:b/>
                <w:szCs w:val="20"/>
              </w:rPr>
            </w:pPr>
            <w:r w:rsidRPr="009766CF">
              <w:rPr>
                <w:rFonts w:cstheme="minorHAnsi"/>
                <w:b/>
                <w:szCs w:val="20"/>
              </w:rPr>
              <w:t>Errors</w:t>
            </w:r>
            <w:r>
              <w:rPr>
                <w:rFonts w:cstheme="minorHAnsi"/>
                <w:b/>
                <w:szCs w:val="20"/>
              </w:rPr>
              <w:t xml:space="preserve"> Description</w:t>
            </w:r>
          </w:p>
        </w:tc>
        <w:tc>
          <w:tcPr>
            <w:tcW w:w="4110" w:type="dxa"/>
            <w:vAlign w:val="center"/>
          </w:tcPr>
          <w:p w14:paraId="46E7A09A" w14:textId="77777777" w:rsidR="00D828D0" w:rsidRPr="009766CF" w:rsidRDefault="00D828D0" w:rsidP="00503952">
            <w:pPr>
              <w:pStyle w:val="ListParagraph"/>
              <w:jc w:val="center"/>
              <w:rPr>
                <w:rFonts w:cstheme="minorHAnsi"/>
                <w:b/>
                <w:szCs w:val="20"/>
              </w:rPr>
            </w:pPr>
            <w:r w:rsidRPr="00D828D0">
              <w:rPr>
                <w:rFonts w:cstheme="minorHAnsi"/>
                <w:b/>
                <w:szCs w:val="20"/>
              </w:rPr>
              <w:t>How the identified problems were resolved</w:t>
            </w:r>
          </w:p>
        </w:tc>
      </w:tr>
      <w:tr w:rsidR="00D828D0" w:rsidRPr="003D7A84" w14:paraId="5F502B83" w14:textId="77777777" w:rsidTr="00503952">
        <w:trPr>
          <w:trHeight w:val="714"/>
          <w:jc w:val="center"/>
        </w:trPr>
        <w:tc>
          <w:tcPr>
            <w:tcW w:w="551" w:type="dxa"/>
            <w:vAlign w:val="center"/>
          </w:tcPr>
          <w:p w14:paraId="58BBF131" w14:textId="77777777" w:rsidR="00D828D0" w:rsidRPr="000240D4" w:rsidRDefault="00D828D0" w:rsidP="008D3512">
            <w:pPr>
              <w:pStyle w:val="ListParagraph"/>
              <w:jc w:val="center"/>
              <w:rPr>
                <w:rFonts w:cs="Courier"/>
                <w:szCs w:val="20"/>
              </w:rPr>
            </w:pPr>
            <w:r>
              <w:rPr>
                <w:rFonts w:cs="Courier"/>
                <w:szCs w:val="20"/>
              </w:rPr>
              <w:t>1</w:t>
            </w:r>
          </w:p>
        </w:tc>
        <w:tc>
          <w:tcPr>
            <w:tcW w:w="1474" w:type="dxa"/>
            <w:vAlign w:val="center"/>
          </w:tcPr>
          <w:p w14:paraId="3D20C708" w14:textId="77777777" w:rsidR="00D828D0" w:rsidRPr="000240D4" w:rsidRDefault="00D828D0" w:rsidP="008D3512">
            <w:pPr>
              <w:pStyle w:val="ListParagraph"/>
              <w:jc w:val="center"/>
              <w:rPr>
                <w:rFonts w:cs="Courier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2D805CC4" w14:textId="77777777" w:rsidR="00D828D0" w:rsidRDefault="00D828D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  <w:tc>
          <w:tcPr>
            <w:tcW w:w="4110" w:type="dxa"/>
            <w:vAlign w:val="center"/>
          </w:tcPr>
          <w:p w14:paraId="3073A365" w14:textId="77777777" w:rsidR="00D828D0" w:rsidRDefault="00D828D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</w:tr>
      <w:tr w:rsidR="00D828D0" w:rsidRPr="003D7A84" w14:paraId="4C2592EC" w14:textId="77777777" w:rsidTr="00503952">
        <w:trPr>
          <w:trHeight w:val="714"/>
          <w:jc w:val="center"/>
        </w:trPr>
        <w:tc>
          <w:tcPr>
            <w:tcW w:w="551" w:type="dxa"/>
            <w:vAlign w:val="center"/>
          </w:tcPr>
          <w:p w14:paraId="21A227EB" w14:textId="77777777" w:rsidR="00D828D0" w:rsidRDefault="00D828D0" w:rsidP="008D3512">
            <w:pPr>
              <w:pStyle w:val="ListParagraph"/>
              <w:jc w:val="center"/>
              <w:rPr>
                <w:rFonts w:cs="Courier"/>
                <w:szCs w:val="20"/>
                <w:lang w:val="es-MX"/>
              </w:rPr>
            </w:pPr>
            <w:r>
              <w:rPr>
                <w:rFonts w:cs="Courier"/>
                <w:szCs w:val="20"/>
                <w:lang w:val="es-MX"/>
              </w:rPr>
              <w:t>2</w:t>
            </w:r>
          </w:p>
        </w:tc>
        <w:tc>
          <w:tcPr>
            <w:tcW w:w="1474" w:type="dxa"/>
            <w:vAlign w:val="center"/>
          </w:tcPr>
          <w:p w14:paraId="64E2285A" w14:textId="77777777" w:rsidR="00D828D0" w:rsidRDefault="00D828D0" w:rsidP="008D3512">
            <w:pPr>
              <w:pStyle w:val="ListParagraph"/>
              <w:jc w:val="center"/>
              <w:rPr>
                <w:rFonts w:cs="Courier"/>
                <w:szCs w:val="20"/>
                <w:lang w:val="es-MX"/>
              </w:rPr>
            </w:pPr>
          </w:p>
        </w:tc>
        <w:tc>
          <w:tcPr>
            <w:tcW w:w="2495" w:type="dxa"/>
            <w:vAlign w:val="center"/>
          </w:tcPr>
          <w:p w14:paraId="5332F78F" w14:textId="77777777" w:rsidR="00D828D0" w:rsidRDefault="00D828D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  <w:tc>
          <w:tcPr>
            <w:tcW w:w="4110" w:type="dxa"/>
            <w:vAlign w:val="center"/>
          </w:tcPr>
          <w:p w14:paraId="6550143F" w14:textId="77777777" w:rsidR="006F3C10" w:rsidRPr="008D3512" w:rsidRDefault="006F3C1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</w:tr>
      <w:tr w:rsidR="00D828D0" w:rsidRPr="003D7A84" w14:paraId="03BC51F7" w14:textId="77777777" w:rsidTr="00503952">
        <w:trPr>
          <w:trHeight w:val="714"/>
          <w:jc w:val="center"/>
        </w:trPr>
        <w:tc>
          <w:tcPr>
            <w:tcW w:w="551" w:type="dxa"/>
            <w:vAlign w:val="center"/>
          </w:tcPr>
          <w:p w14:paraId="58824000" w14:textId="77777777" w:rsidR="00D828D0" w:rsidRDefault="00D828D0" w:rsidP="008D3512">
            <w:pPr>
              <w:pStyle w:val="ListParagraph"/>
              <w:jc w:val="center"/>
              <w:rPr>
                <w:rFonts w:cs="Courier"/>
                <w:szCs w:val="20"/>
                <w:lang w:val="es-MX"/>
              </w:rPr>
            </w:pPr>
            <w:r>
              <w:rPr>
                <w:rFonts w:cs="Courier"/>
                <w:szCs w:val="20"/>
                <w:lang w:val="es-MX"/>
              </w:rPr>
              <w:t>3</w:t>
            </w:r>
          </w:p>
        </w:tc>
        <w:tc>
          <w:tcPr>
            <w:tcW w:w="1474" w:type="dxa"/>
            <w:vAlign w:val="center"/>
          </w:tcPr>
          <w:p w14:paraId="17DE18CB" w14:textId="77777777" w:rsidR="00D828D0" w:rsidRDefault="00D828D0" w:rsidP="008D3512">
            <w:pPr>
              <w:pStyle w:val="ListParagraph"/>
              <w:jc w:val="center"/>
              <w:rPr>
                <w:rFonts w:cs="Courier"/>
                <w:szCs w:val="20"/>
                <w:lang w:val="es-MX"/>
              </w:rPr>
            </w:pPr>
          </w:p>
        </w:tc>
        <w:tc>
          <w:tcPr>
            <w:tcW w:w="2495" w:type="dxa"/>
            <w:vAlign w:val="center"/>
          </w:tcPr>
          <w:p w14:paraId="3E69E097" w14:textId="77777777" w:rsidR="00D828D0" w:rsidRDefault="00D828D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  <w:tc>
          <w:tcPr>
            <w:tcW w:w="4110" w:type="dxa"/>
            <w:vAlign w:val="center"/>
          </w:tcPr>
          <w:p w14:paraId="7ED9C736" w14:textId="77777777" w:rsidR="00D828D0" w:rsidRDefault="00D828D0" w:rsidP="008D3512">
            <w:pPr>
              <w:pStyle w:val="ListParagraph"/>
              <w:numPr>
                <w:ilvl w:val="0"/>
                <w:numId w:val="5"/>
              </w:numPr>
              <w:rPr>
                <w:rFonts w:cs="Courier"/>
                <w:szCs w:val="20"/>
                <w:lang w:val="es-MX"/>
              </w:rPr>
            </w:pPr>
          </w:p>
        </w:tc>
      </w:tr>
    </w:tbl>
    <w:p w14:paraId="508B8B54" w14:textId="77777777" w:rsidR="00E77047" w:rsidRPr="005714D8" w:rsidRDefault="00E77047" w:rsidP="00464674"/>
    <w:sectPr w:rsidR="00E77047" w:rsidRPr="005714D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85656" w14:textId="77777777" w:rsidR="00A3669D" w:rsidRDefault="00A3669D" w:rsidP="00604C9E">
      <w:pPr>
        <w:spacing w:after="0" w:line="240" w:lineRule="auto"/>
      </w:pPr>
      <w:r>
        <w:separator/>
      </w:r>
    </w:p>
  </w:endnote>
  <w:endnote w:type="continuationSeparator" w:id="0">
    <w:p w14:paraId="50A2A7BD" w14:textId="77777777" w:rsidR="00A3669D" w:rsidRDefault="00A3669D" w:rsidP="00604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86610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07CF47" w14:textId="77777777" w:rsidR="00677619" w:rsidRDefault="00FE2D4D" w:rsidP="00677619">
            <w:pPr>
              <w:pStyle w:val="Footer"/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</w:pPr>
            <w:r w:rsidRPr="00FE2D4D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@Ing. Ricardo Díaz Sánchez</w:t>
            </w:r>
            <w:r w:rsidR="00677619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/</w:t>
            </w:r>
            <w:hyperlink r:id="rId1" w:history="1">
              <w:r w:rsidR="005714D8" w:rsidRPr="009F5BCE">
                <w:rPr>
                  <w:rStyle w:val="Hyperlink"/>
                  <w:rFonts w:ascii="Calibri Light" w:hAnsi="Calibri Light"/>
                  <w:sz w:val="20"/>
                  <w:lang w:val="es-MX"/>
                </w:rPr>
                <w:t>ricardo.ds@queretaro.tecnm.mx</w:t>
              </w:r>
            </w:hyperlink>
            <w:r w:rsidR="00677619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 xml:space="preserve"> </w:t>
            </w:r>
            <w:r w:rsidR="00677619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ab/>
              <w:t xml:space="preserve">                                    </w:t>
            </w:r>
          </w:p>
          <w:p w14:paraId="56A7B042" w14:textId="77777777" w:rsidR="00FE2D4D" w:rsidRDefault="00FE2D4D" w:rsidP="00677619">
            <w:pPr>
              <w:pStyle w:val="Footer"/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</w:pPr>
            <w:r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 xml:space="preserve">Tecnológico Nacional de México / </w:t>
            </w:r>
            <w:r w:rsidR="00677619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Instituto Tecnológico de</w:t>
            </w:r>
            <w:r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 xml:space="preserve"> Querétaro</w:t>
            </w:r>
          </w:p>
          <w:p w14:paraId="7A21A92B" w14:textId="77777777" w:rsidR="00604C9E" w:rsidRPr="00677619" w:rsidRDefault="00677619" w:rsidP="00677619">
            <w:pPr>
              <w:pStyle w:val="Footer"/>
              <w:rPr>
                <w:lang w:val="es-MX"/>
              </w:rPr>
            </w:pPr>
            <w:r w:rsidRPr="00FE2D4D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 xml:space="preserve">Semestre </w:t>
            </w:r>
            <w:r w:rsidR="00537114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Enero</w:t>
            </w:r>
            <w:r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-</w:t>
            </w:r>
            <w:r w:rsidR="00537114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Junio/</w:t>
            </w:r>
            <w:r w:rsidRPr="00FE2D4D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202</w:t>
            </w:r>
            <w:r w:rsidR="00C65A0B"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>6</w:t>
            </w:r>
            <w:r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ab/>
            </w:r>
            <w:r>
              <w:rPr>
                <w:rFonts w:ascii="Calibri Light" w:hAnsi="Calibri Light"/>
                <w:color w:val="A6A6A6" w:themeColor="background1" w:themeShade="A6"/>
                <w:sz w:val="20"/>
                <w:lang w:val="es-MX"/>
              </w:rPr>
              <w:tab/>
            </w:r>
            <w:r w:rsidR="00604C9E">
              <w:rPr>
                <w:lang w:val="es-ES"/>
              </w:rPr>
              <w:t xml:space="preserve">Página </w:t>
            </w:r>
            <w:r w:rsidR="00604C9E">
              <w:rPr>
                <w:b/>
                <w:bCs/>
                <w:sz w:val="24"/>
                <w:szCs w:val="24"/>
              </w:rPr>
              <w:fldChar w:fldCharType="begin"/>
            </w:r>
            <w:r w:rsidR="00604C9E" w:rsidRPr="00677619">
              <w:rPr>
                <w:b/>
                <w:bCs/>
                <w:lang w:val="es-MX"/>
              </w:rPr>
              <w:instrText>PAGE</w:instrText>
            </w:r>
            <w:r w:rsidR="00604C9E">
              <w:rPr>
                <w:b/>
                <w:bCs/>
                <w:sz w:val="24"/>
                <w:szCs w:val="24"/>
              </w:rPr>
              <w:fldChar w:fldCharType="separate"/>
            </w:r>
            <w:r w:rsidR="005714D8">
              <w:rPr>
                <w:b/>
                <w:bCs/>
                <w:noProof/>
                <w:lang w:val="es-MX"/>
              </w:rPr>
              <w:t>1</w:t>
            </w:r>
            <w:r w:rsidR="00604C9E">
              <w:rPr>
                <w:b/>
                <w:bCs/>
                <w:sz w:val="24"/>
                <w:szCs w:val="24"/>
              </w:rPr>
              <w:fldChar w:fldCharType="end"/>
            </w:r>
            <w:r w:rsidR="00604C9E">
              <w:rPr>
                <w:lang w:val="es-ES"/>
              </w:rPr>
              <w:t xml:space="preserve"> de </w:t>
            </w:r>
            <w:r w:rsidR="00604C9E">
              <w:rPr>
                <w:b/>
                <w:bCs/>
                <w:sz w:val="24"/>
                <w:szCs w:val="24"/>
              </w:rPr>
              <w:fldChar w:fldCharType="begin"/>
            </w:r>
            <w:r w:rsidR="00604C9E" w:rsidRPr="00677619">
              <w:rPr>
                <w:b/>
                <w:bCs/>
                <w:lang w:val="es-MX"/>
              </w:rPr>
              <w:instrText>NUMPAGES</w:instrText>
            </w:r>
            <w:r w:rsidR="00604C9E">
              <w:rPr>
                <w:b/>
                <w:bCs/>
                <w:sz w:val="24"/>
                <w:szCs w:val="24"/>
              </w:rPr>
              <w:fldChar w:fldCharType="separate"/>
            </w:r>
            <w:r w:rsidR="005714D8">
              <w:rPr>
                <w:b/>
                <w:bCs/>
                <w:noProof/>
                <w:lang w:val="es-MX"/>
              </w:rPr>
              <w:t>1</w:t>
            </w:r>
            <w:r w:rsidR="00604C9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63C49D" w14:textId="77777777" w:rsidR="00604C9E" w:rsidRPr="00677619" w:rsidRDefault="00604C9E">
    <w:pPr>
      <w:pStyle w:val="Foo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F323" w14:textId="77777777" w:rsidR="00A3669D" w:rsidRDefault="00A3669D" w:rsidP="00604C9E">
      <w:pPr>
        <w:spacing w:after="0" w:line="240" w:lineRule="auto"/>
      </w:pPr>
      <w:r>
        <w:separator/>
      </w:r>
    </w:p>
  </w:footnote>
  <w:footnote w:type="continuationSeparator" w:id="0">
    <w:p w14:paraId="071C7E34" w14:textId="77777777" w:rsidR="00A3669D" w:rsidRDefault="00A3669D" w:rsidP="00604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379FC" w14:textId="77777777" w:rsidR="00F77710" w:rsidRPr="00F77710" w:rsidRDefault="00F77710" w:rsidP="00F77710">
    <w:pPr>
      <w:spacing w:after="0"/>
      <w:jc w:val="center"/>
      <w:rPr>
        <w:b/>
        <w:bCs/>
        <w:lang w:val="es-MX"/>
      </w:rPr>
    </w:pPr>
    <w:r w:rsidRPr="00F77710">
      <w:rPr>
        <w:b/>
        <w:bCs/>
        <w:sz w:val="36"/>
        <w:lang w:val="es-MX"/>
      </w:rPr>
      <w:t>Redes de Computadoras</w:t>
    </w:r>
  </w:p>
  <w:p w14:paraId="04DBA9EB" w14:textId="77777777" w:rsidR="00084359" w:rsidRPr="00F77710" w:rsidRDefault="00137EFB" w:rsidP="002B6BBF">
    <w:pPr>
      <w:spacing w:after="0"/>
      <w:jc w:val="center"/>
      <w:rPr>
        <w:bCs/>
        <w:sz w:val="36"/>
        <w:lang w:val="es-MX"/>
      </w:rPr>
    </w:pPr>
    <w:r w:rsidRPr="00F77710">
      <w:rPr>
        <w:bCs/>
        <w:noProof/>
        <w:sz w:val="36"/>
      </w:rPr>
      <w:drawing>
        <wp:anchor distT="0" distB="0" distL="114300" distR="114300" simplePos="0" relativeHeight="251658240" behindDoc="0" locked="0" layoutInCell="1" allowOverlap="1" wp14:anchorId="02710453" wp14:editId="44BF912F">
          <wp:simplePos x="0" y="0"/>
          <wp:positionH relativeFrom="margin">
            <wp:align>right</wp:align>
          </wp:positionH>
          <wp:positionV relativeFrom="paragraph">
            <wp:posOffset>-228600</wp:posOffset>
          </wp:positionV>
          <wp:extent cx="1038370" cy="876422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370" cy="876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4C9E" w:rsidRPr="00F77710">
      <w:rPr>
        <w:bCs/>
        <w:sz w:val="36"/>
        <w:lang w:val="es-MX"/>
      </w:rPr>
      <w:t>Reporte</w:t>
    </w:r>
    <w:r w:rsidR="002854EA">
      <w:rPr>
        <w:bCs/>
        <w:sz w:val="36"/>
        <w:lang w:val="es-MX"/>
      </w:rPr>
      <w:t xml:space="preserve"> Prácticas</w:t>
    </w:r>
  </w:p>
  <w:p w14:paraId="7A124906" w14:textId="77777777" w:rsidR="00604C9E" w:rsidRPr="00F77710" w:rsidRDefault="002B6BBF" w:rsidP="002B6BBF">
    <w:pPr>
      <w:spacing w:after="0"/>
      <w:jc w:val="center"/>
      <w:rPr>
        <w:bCs/>
        <w:sz w:val="36"/>
        <w:lang w:val="es-MX"/>
      </w:rPr>
    </w:pPr>
    <w:r w:rsidRPr="00F77710">
      <w:rPr>
        <w:bCs/>
        <w:sz w:val="36"/>
        <w:lang w:val="es-MX"/>
      </w:rPr>
      <w:t>Laboratorio /</w:t>
    </w:r>
    <w:r w:rsidR="00604C9E" w:rsidRPr="00F77710">
      <w:rPr>
        <w:bCs/>
        <w:sz w:val="36"/>
        <w:lang w:val="es-MX"/>
      </w:rPr>
      <w:t xml:space="preserve"> Packet Tracer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B12D5"/>
    <w:multiLevelType w:val="hybridMultilevel"/>
    <w:tmpl w:val="546C39AA"/>
    <w:lvl w:ilvl="0" w:tplc="1062DC6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F15C9"/>
    <w:multiLevelType w:val="hybridMultilevel"/>
    <w:tmpl w:val="FB4E6F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E2FC5"/>
    <w:multiLevelType w:val="hybridMultilevel"/>
    <w:tmpl w:val="B9AA3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621E7"/>
    <w:multiLevelType w:val="hybridMultilevel"/>
    <w:tmpl w:val="550651C8"/>
    <w:lvl w:ilvl="0" w:tplc="1062DC6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05B1"/>
    <w:multiLevelType w:val="hybridMultilevel"/>
    <w:tmpl w:val="E0826FB0"/>
    <w:lvl w:ilvl="0" w:tplc="1062DC6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157834">
    <w:abstractNumId w:val="2"/>
  </w:num>
  <w:num w:numId="2" w16cid:durableId="207376431">
    <w:abstractNumId w:val="3"/>
  </w:num>
  <w:num w:numId="3" w16cid:durableId="621228244">
    <w:abstractNumId w:val="0"/>
  </w:num>
  <w:num w:numId="4" w16cid:durableId="1131678741">
    <w:abstractNumId w:val="4"/>
  </w:num>
  <w:num w:numId="5" w16cid:durableId="16509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2"/>
    <w:rsid w:val="000172A9"/>
    <w:rsid w:val="00022390"/>
    <w:rsid w:val="000240D4"/>
    <w:rsid w:val="00025BE4"/>
    <w:rsid w:val="000568AE"/>
    <w:rsid w:val="00084359"/>
    <w:rsid w:val="0009289C"/>
    <w:rsid w:val="000B3E9F"/>
    <w:rsid w:val="000C0E1F"/>
    <w:rsid w:val="000D6EB1"/>
    <w:rsid w:val="000E25E0"/>
    <w:rsid w:val="00102AEA"/>
    <w:rsid w:val="00113A5B"/>
    <w:rsid w:val="00137EFB"/>
    <w:rsid w:val="0015682B"/>
    <w:rsid w:val="0017486C"/>
    <w:rsid w:val="001C0236"/>
    <w:rsid w:val="001D2B05"/>
    <w:rsid w:val="001E6B31"/>
    <w:rsid w:val="0021116E"/>
    <w:rsid w:val="00242D7B"/>
    <w:rsid w:val="002854EA"/>
    <w:rsid w:val="0029109E"/>
    <w:rsid w:val="002A7226"/>
    <w:rsid w:val="002B08FE"/>
    <w:rsid w:val="002B6BBF"/>
    <w:rsid w:val="002C4996"/>
    <w:rsid w:val="002E4FE0"/>
    <w:rsid w:val="00300A3E"/>
    <w:rsid w:val="003037E0"/>
    <w:rsid w:val="003116A5"/>
    <w:rsid w:val="00352C2D"/>
    <w:rsid w:val="00383AA4"/>
    <w:rsid w:val="003B12DA"/>
    <w:rsid w:val="003D52A9"/>
    <w:rsid w:val="003D7A84"/>
    <w:rsid w:val="00405D0F"/>
    <w:rsid w:val="00464674"/>
    <w:rsid w:val="00467DB0"/>
    <w:rsid w:val="004712FB"/>
    <w:rsid w:val="004A579B"/>
    <w:rsid w:val="004C4DDD"/>
    <w:rsid w:val="004C61E1"/>
    <w:rsid w:val="004D2B39"/>
    <w:rsid w:val="004D7DDE"/>
    <w:rsid w:val="00503952"/>
    <w:rsid w:val="0050405E"/>
    <w:rsid w:val="005222E3"/>
    <w:rsid w:val="00537114"/>
    <w:rsid w:val="00540B74"/>
    <w:rsid w:val="005521C1"/>
    <w:rsid w:val="00553251"/>
    <w:rsid w:val="00556E88"/>
    <w:rsid w:val="005634A3"/>
    <w:rsid w:val="005714D8"/>
    <w:rsid w:val="00584AB5"/>
    <w:rsid w:val="005927AB"/>
    <w:rsid w:val="005B1541"/>
    <w:rsid w:val="005C5375"/>
    <w:rsid w:val="005D03D6"/>
    <w:rsid w:val="005F45BA"/>
    <w:rsid w:val="005F50DA"/>
    <w:rsid w:val="0060156E"/>
    <w:rsid w:val="00604C9E"/>
    <w:rsid w:val="00620FBD"/>
    <w:rsid w:val="00621163"/>
    <w:rsid w:val="0062199A"/>
    <w:rsid w:val="0063424D"/>
    <w:rsid w:val="006453C2"/>
    <w:rsid w:val="006527AB"/>
    <w:rsid w:val="006557A4"/>
    <w:rsid w:val="00677619"/>
    <w:rsid w:val="00687C15"/>
    <w:rsid w:val="006A604C"/>
    <w:rsid w:val="006B404D"/>
    <w:rsid w:val="006B53E8"/>
    <w:rsid w:val="006C20AA"/>
    <w:rsid w:val="006D5754"/>
    <w:rsid w:val="006D6EB3"/>
    <w:rsid w:val="006F3C10"/>
    <w:rsid w:val="00717E8F"/>
    <w:rsid w:val="007301AE"/>
    <w:rsid w:val="007526B7"/>
    <w:rsid w:val="0075542D"/>
    <w:rsid w:val="007858E0"/>
    <w:rsid w:val="007F3DBE"/>
    <w:rsid w:val="007F4395"/>
    <w:rsid w:val="007F46D8"/>
    <w:rsid w:val="00846825"/>
    <w:rsid w:val="00871308"/>
    <w:rsid w:val="00885B1E"/>
    <w:rsid w:val="00890CDE"/>
    <w:rsid w:val="00892F58"/>
    <w:rsid w:val="00893C39"/>
    <w:rsid w:val="008A0F1D"/>
    <w:rsid w:val="008B3FF0"/>
    <w:rsid w:val="008C372F"/>
    <w:rsid w:val="008D3512"/>
    <w:rsid w:val="008E0781"/>
    <w:rsid w:val="008E5B90"/>
    <w:rsid w:val="008E5E54"/>
    <w:rsid w:val="00903819"/>
    <w:rsid w:val="009575E7"/>
    <w:rsid w:val="009577E1"/>
    <w:rsid w:val="0096028D"/>
    <w:rsid w:val="00966283"/>
    <w:rsid w:val="009766CF"/>
    <w:rsid w:val="00992FFC"/>
    <w:rsid w:val="009A3925"/>
    <w:rsid w:val="009B5993"/>
    <w:rsid w:val="009B796D"/>
    <w:rsid w:val="009F238A"/>
    <w:rsid w:val="00A10E49"/>
    <w:rsid w:val="00A23901"/>
    <w:rsid w:val="00A26437"/>
    <w:rsid w:val="00A3669D"/>
    <w:rsid w:val="00A566B0"/>
    <w:rsid w:val="00AA7CB6"/>
    <w:rsid w:val="00AD793B"/>
    <w:rsid w:val="00B03275"/>
    <w:rsid w:val="00B56D51"/>
    <w:rsid w:val="00B813CF"/>
    <w:rsid w:val="00B823EF"/>
    <w:rsid w:val="00B83AA7"/>
    <w:rsid w:val="00B90AA0"/>
    <w:rsid w:val="00BA2123"/>
    <w:rsid w:val="00BB7AAC"/>
    <w:rsid w:val="00BC1B91"/>
    <w:rsid w:val="00BC7690"/>
    <w:rsid w:val="00BE275C"/>
    <w:rsid w:val="00BE6330"/>
    <w:rsid w:val="00C24A4A"/>
    <w:rsid w:val="00C65A0B"/>
    <w:rsid w:val="00C87B97"/>
    <w:rsid w:val="00C902A0"/>
    <w:rsid w:val="00CB6DB0"/>
    <w:rsid w:val="00CD5F32"/>
    <w:rsid w:val="00CD7890"/>
    <w:rsid w:val="00CE7846"/>
    <w:rsid w:val="00D43959"/>
    <w:rsid w:val="00D635B6"/>
    <w:rsid w:val="00D828D0"/>
    <w:rsid w:val="00D965F3"/>
    <w:rsid w:val="00DC5048"/>
    <w:rsid w:val="00DD045C"/>
    <w:rsid w:val="00DD26EB"/>
    <w:rsid w:val="00DF404D"/>
    <w:rsid w:val="00E00027"/>
    <w:rsid w:val="00E25B08"/>
    <w:rsid w:val="00E509E4"/>
    <w:rsid w:val="00E60E26"/>
    <w:rsid w:val="00E71D34"/>
    <w:rsid w:val="00E77047"/>
    <w:rsid w:val="00EC063E"/>
    <w:rsid w:val="00EC64C5"/>
    <w:rsid w:val="00ED3711"/>
    <w:rsid w:val="00EE37F1"/>
    <w:rsid w:val="00EE69C4"/>
    <w:rsid w:val="00EF0F82"/>
    <w:rsid w:val="00EF786C"/>
    <w:rsid w:val="00F076E0"/>
    <w:rsid w:val="00F325E6"/>
    <w:rsid w:val="00F513B8"/>
    <w:rsid w:val="00F61DA7"/>
    <w:rsid w:val="00F718DE"/>
    <w:rsid w:val="00F74714"/>
    <w:rsid w:val="00F769AF"/>
    <w:rsid w:val="00F77710"/>
    <w:rsid w:val="00F825C7"/>
    <w:rsid w:val="00FD68BE"/>
    <w:rsid w:val="00FE2D4D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BFBB0"/>
  <w15:chartTrackingRefBased/>
  <w15:docId w15:val="{017C5E17-B0F1-4BBB-BFF3-6287ED1B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512"/>
    <w:pPr>
      <w:spacing w:after="0" w:line="240" w:lineRule="auto"/>
      <w:contextualSpacing/>
    </w:pPr>
    <w:rPr>
      <w:rFonts w:ascii="Courier" w:hAnsi="Courier"/>
      <w:sz w:val="20"/>
    </w:rPr>
  </w:style>
  <w:style w:type="table" w:styleId="TableGrid">
    <w:name w:val="Table Grid"/>
    <w:basedOn w:val="TableNormal"/>
    <w:uiPriority w:val="39"/>
    <w:rsid w:val="002A7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L25Bold">
    <w:name w:val="Body Text L25 Bold"/>
    <w:basedOn w:val="Normal"/>
    <w:rsid w:val="00A23901"/>
    <w:pPr>
      <w:spacing w:before="120" w:after="120" w:line="240" w:lineRule="auto"/>
      <w:ind w:left="360"/>
    </w:pPr>
    <w:rPr>
      <w:rFonts w:ascii="Arial" w:eastAsia="Calibri" w:hAnsi="Arial" w:cs="Times New Roman"/>
      <w:b/>
      <w:sz w:val="20"/>
    </w:rPr>
  </w:style>
  <w:style w:type="character" w:customStyle="1" w:styleId="tlid-translation">
    <w:name w:val="tlid-translation"/>
    <w:basedOn w:val="DefaultParagraphFont"/>
    <w:rsid w:val="00A23901"/>
  </w:style>
  <w:style w:type="character" w:styleId="Hyperlink">
    <w:name w:val="Hyperlink"/>
    <w:basedOn w:val="DefaultParagraphFont"/>
    <w:uiPriority w:val="99"/>
    <w:unhideWhenUsed/>
    <w:rsid w:val="00E77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4C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C9E"/>
  </w:style>
  <w:style w:type="paragraph" w:styleId="Footer">
    <w:name w:val="footer"/>
    <w:basedOn w:val="Normal"/>
    <w:link w:val="FooterChar"/>
    <w:uiPriority w:val="99"/>
    <w:unhideWhenUsed/>
    <w:rsid w:val="00604C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C9E"/>
  </w:style>
  <w:style w:type="paragraph" w:styleId="BalloonText">
    <w:name w:val="Balloon Text"/>
    <w:basedOn w:val="Normal"/>
    <w:link w:val="BalloonTextChar"/>
    <w:uiPriority w:val="99"/>
    <w:semiHidden/>
    <w:unhideWhenUsed/>
    <w:rsid w:val="009F23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38A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77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icardo.ds@queretaro.tecn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els\Documents\Custom%20Office%20Templates\Reporte%20de%20Pr&#225;ctica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97CE3-F9EF-4C67-8E87-311523325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Reporte de Prácticas</Template>
  <TotalTime>3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𝑮𝒂𝒆𝒍 𝑺𝒆𝒈𝒖𝒓𝒂 𝑴𝒆𝒏𝒅𝒐𝒛𝒂</dc:creator>
  <cp:keywords/>
  <dc:description/>
  <cp:lastModifiedBy>𝑮𝒂𝒆𝒍 𝑺𝒆𝒈𝒖𝒓𝒂 𝑴𝒆𝒏𝒅𝒐𝒛𝒂</cp:lastModifiedBy>
  <cp:revision>1</cp:revision>
  <cp:lastPrinted>2020-08-31T20:00:00Z</cp:lastPrinted>
  <dcterms:created xsi:type="dcterms:W3CDTF">2026-04-20T23:06:00Z</dcterms:created>
  <dcterms:modified xsi:type="dcterms:W3CDTF">2026-04-20T23:09:00Z</dcterms:modified>
</cp:coreProperties>
</file>